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512" w14:textId="77777777" w:rsidR="576062CF" w:rsidRDefault="576062CF" w:rsidP="00FD478C"/>
    <w:p w14:paraId="72F16980" w14:textId="77777777" w:rsidR="002F3361" w:rsidRDefault="002F3361" w:rsidP="00FD478C"/>
    <w:p w14:paraId="0C2A843F" w14:textId="77777777" w:rsidR="002F3361" w:rsidRDefault="002F3361" w:rsidP="00FD478C"/>
    <w:p w14:paraId="2065CD9B" w14:textId="77777777" w:rsidR="576062CF" w:rsidRDefault="576062CF" w:rsidP="00FD478C"/>
    <w:p w14:paraId="7C8D7385" w14:textId="77777777" w:rsidR="576062CF" w:rsidRDefault="576062CF" w:rsidP="00FD478C"/>
    <w:p w14:paraId="5995A8B4" w14:textId="77777777" w:rsidR="576062CF" w:rsidRDefault="576062CF" w:rsidP="002C4FB2">
      <w:pPr>
        <w:jc w:val="center"/>
      </w:pPr>
    </w:p>
    <w:p w14:paraId="18992DD6" w14:textId="77777777" w:rsidR="002C4FB2" w:rsidRDefault="002C4FB2" w:rsidP="002C4FB2">
      <w:pPr>
        <w:pStyle w:val="Title"/>
        <w:rPr>
          <w:rFonts w:ascii="Times New Roman" w:hAnsi="Times New Roman" w:cs="Times New Roman"/>
          <w:sz w:val="48"/>
          <w:szCs w:val="48"/>
          <w:u w:val="single"/>
        </w:rPr>
      </w:pPr>
    </w:p>
    <w:p w14:paraId="1A3C2EB3" w14:textId="77777777" w:rsidR="002C4FB2" w:rsidRDefault="002C4FB2" w:rsidP="002C4FB2">
      <w:pPr>
        <w:pStyle w:val="Title"/>
        <w:rPr>
          <w:rFonts w:ascii="Times New Roman" w:hAnsi="Times New Roman" w:cs="Times New Roman"/>
          <w:sz w:val="48"/>
          <w:szCs w:val="48"/>
          <w:u w:val="single"/>
        </w:rPr>
      </w:pPr>
    </w:p>
    <w:p w14:paraId="085DFA37" w14:textId="77777777" w:rsidR="002C4FB2" w:rsidRDefault="002C4FB2" w:rsidP="002C4FB2">
      <w:pPr>
        <w:pStyle w:val="Title"/>
        <w:rPr>
          <w:rFonts w:ascii="Times New Roman" w:hAnsi="Times New Roman" w:cs="Times New Roman"/>
          <w:sz w:val="48"/>
          <w:szCs w:val="48"/>
          <w:u w:val="single"/>
        </w:rPr>
      </w:pPr>
    </w:p>
    <w:p w14:paraId="5D75F71A" w14:textId="59CC296C" w:rsidR="576062CF" w:rsidRPr="002C4FB2" w:rsidRDefault="002C4FB2" w:rsidP="002C4FB2">
      <w:pPr>
        <w:pStyle w:val="Title"/>
        <w:rPr>
          <w:rFonts w:ascii="Times New Roman" w:hAnsi="Times New Roman" w:cs="Times New Roman"/>
          <w:sz w:val="48"/>
          <w:szCs w:val="48"/>
          <w:u w:val="single"/>
        </w:rPr>
      </w:pPr>
      <w:r w:rsidRPr="002C4FB2">
        <w:rPr>
          <w:rFonts w:ascii="Times New Roman" w:hAnsi="Times New Roman" w:cs="Times New Roman"/>
          <w:sz w:val="48"/>
          <w:szCs w:val="48"/>
          <w:u w:val="single"/>
        </w:rPr>
        <w:t>Version Control</w:t>
      </w:r>
    </w:p>
    <w:p w14:paraId="2589FD91" w14:textId="5E5D5B3B" w:rsidR="002C4FB2" w:rsidRPr="002C4FB2" w:rsidRDefault="002C4FB2" w:rsidP="002C4FB2">
      <w:pPr>
        <w:pStyle w:val="Subtitle"/>
        <w:rPr>
          <w:rFonts w:ascii="Times New Roman" w:hAnsi="Times New Roman" w:cs="Times New Roman"/>
        </w:rPr>
      </w:pPr>
    </w:p>
    <w:p w14:paraId="1F6EEEAF" w14:textId="77777777" w:rsidR="002C4FB2" w:rsidRPr="002C4FB2" w:rsidRDefault="002C4FB2" w:rsidP="002C4FB2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</w:rPr>
        <w:t>Date – 14.03.2026</w:t>
      </w:r>
    </w:p>
    <w:p w14:paraId="308F1C87" w14:textId="12585380" w:rsidR="00FD478C" w:rsidRPr="002C4FB2" w:rsidRDefault="002C4FB2" w:rsidP="002C4FB2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</w:rPr>
        <w:t>Full Name – Sagnik Sahu</w:t>
      </w:r>
    </w:p>
    <w:p w14:paraId="222A77E6" w14:textId="77777777" w:rsidR="576062CF" w:rsidRDefault="576062CF" w:rsidP="002C4FB2">
      <w:pPr>
        <w:ind w:firstLine="0"/>
      </w:pPr>
    </w:p>
    <w:p w14:paraId="52467A56" w14:textId="77777777" w:rsidR="717E282B" w:rsidRDefault="717E282B" w:rsidP="00DF3215"/>
    <w:p w14:paraId="74D00F87" w14:textId="77777777" w:rsidR="717E282B" w:rsidRDefault="717E282B" w:rsidP="00DF3215"/>
    <w:p w14:paraId="6CF0A986" w14:textId="77777777" w:rsidR="717E282B" w:rsidRDefault="717E282B" w:rsidP="00DF3215"/>
    <w:p w14:paraId="67A460B4" w14:textId="77777777" w:rsidR="717E282B" w:rsidRDefault="717E282B" w:rsidP="00DF3215"/>
    <w:p w14:paraId="281ED04E" w14:textId="77777777" w:rsidR="709762D6" w:rsidRDefault="709762D6" w:rsidP="00DF3215"/>
    <w:p w14:paraId="4129FDED" w14:textId="77777777" w:rsidR="709762D6" w:rsidRDefault="709762D6" w:rsidP="00DF3215"/>
    <w:p w14:paraId="02FF52C8" w14:textId="77777777" w:rsidR="717E282B" w:rsidRDefault="717E282B" w:rsidP="00DF3215"/>
    <w:p w14:paraId="51BF771B" w14:textId="77777777" w:rsidR="002C4FB2" w:rsidRDefault="002C4FB2" w:rsidP="002C4F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C7A771" w14:textId="388141A0" w:rsidR="002C4FB2" w:rsidRDefault="002C4FB2" w:rsidP="002C4F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4FB2">
        <w:rPr>
          <w:rFonts w:ascii="Times New Roman" w:hAnsi="Times New Roman" w:cs="Times New Roman"/>
          <w:b/>
          <w:bCs/>
          <w:sz w:val="28"/>
          <w:szCs w:val="28"/>
          <w:u w:val="single"/>
        </w:rPr>
        <w:t>Definition/Basic Overview (What is Version Control?):</w:t>
      </w:r>
    </w:p>
    <w:p w14:paraId="1873F881" w14:textId="77777777" w:rsidR="002C4FB2" w:rsidRPr="002C4FB2" w:rsidRDefault="002C4FB2" w:rsidP="002C4FB2">
      <w:pPr>
        <w:spacing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</w:rPr>
        <w:t>Version control refers to a system which records changes made to files over time. It stores every modification in a structured manner. This allows a user to track changes, restore previous versions, and view the history of edits.</w:t>
      </w:r>
    </w:p>
    <w:p w14:paraId="34113339" w14:textId="77777777" w:rsidR="002C4FB2" w:rsidRPr="002C4FB2" w:rsidRDefault="002C4FB2" w:rsidP="002C4FB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</w:rPr>
        <w:t>Developers use version control during software development to manage source code. Each update is saved as a new version. If an error appears in a newer version, the user restores an older working version.</w:t>
      </w:r>
    </w:p>
    <w:p w14:paraId="4EBC512B" w14:textId="77777777" w:rsidR="002C4FB2" w:rsidRDefault="002C4FB2" w:rsidP="002C4FB2">
      <w:pPr>
        <w:spacing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03F16E2" w14:textId="0C3B01AF" w:rsidR="002C4FB2" w:rsidRDefault="002C4FB2" w:rsidP="002C4FB2">
      <w:pPr>
        <w:spacing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2C4FB2">
        <w:rPr>
          <w:rFonts w:ascii="Times New Roman" w:hAnsi="Times New Roman" w:cs="Times New Roman"/>
          <w:sz w:val="24"/>
          <w:szCs w:val="24"/>
        </w:rPr>
        <w:t>xample:</w:t>
      </w:r>
      <w:r w:rsidRPr="002C4FB2">
        <w:rPr>
          <w:sz w:val="20"/>
          <w:szCs w:val="20"/>
        </w:rPr>
        <w:t xml:space="preserve"> </w:t>
      </w:r>
      <w:r w:rsidRPr="002C4FB2">
        <w:rPr>
          <w:rFonts w:ascii="Times New Roman" w:hAnsi="Times New Roman" w:cs="Times New Roman"/>
          <w:sz w:val="24"/>
          <w:szCs w:val="24"/>
        </w:rPr>
        <w:t>A programmer edits a Python file many times during development. Version control keeps every change recorded. The programmer views earlier versions and compares them.</w:t>
      </w:r>
      <w:r>
        <w:rPr>
          <w:rFonts w:ascii="Times New Roman" w:hAnsi="Times New Roman" w:cs="Times New Roman"/>
          <w:sz w:val="24"/>
          <w:szCs w:val="24"/>
        </w:rPr>
        <w:t xml:space="preserve"> Common version control tools include Git, Subversion and Mercurial.</w:t>
      </w:r>
    </w:p>
    <w:p w14:paraId="172A95B2" w14:textId="77777777" w:rsidR="002C4FB2" w:rsidRDefault="002C4FB2" w:rsidP="002C4FB2">
      <w:pPr>
        <w:spacing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FA7EA5E" w14:textId="79A1B662" w:rsidR="002C4FB2" w:rsidRDefault="002C4FB2" w:rsidP="002C4FB2">
      <w:pPr>
        <w:spacing w:line="360" w:lineRule="auto"/>
        <w:ind w:left="72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FB2">
        <w:rPr>
          <w:rFonts w:ascii="Times New Roman" w:hAnsi="Times New Roman" w:cs="Times New Roman"/>
          <w:b/>
          <w:bCs/>
          <w:sz w:val="28"/>
          <w:szCs w:val="28"/>
          <w:u w:val="single"/>
        </w:rPr>
        <w:t>Importance of Version Control (Why Version Control is Important?)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E4748E" w14:textId="7B79B511" w:rsidR="002C4FB2" w:rsidRDefault="002C4FB2" w:rsidP="002C4FB2">
      <w:pPr>
        <w:spacing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 control plays a critical role in Software Development and project management.</w:t>
      </w:r>
    </w:p>
    <w:p w14:paraId="16F89125" w14:textId="77777777" w:rsidR="002C4FB2" w:rsidRDefault="002C4FB2" w:rsidP="002C4FB2">
      <w:p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F629AEE" w14:textId="07244F08" w:rsidR="002C4FB2" w:rsidRPr="002C4FB2" w:rsidRDefault="002C4FB2" w:rsidP="002C4FB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4FB2">
        <w:rPr>
          <w:rFonts w:ascii="Times New Roman" w:hAnsi="Times New Roman" w:cs="Times New Roman"/>
          <w:b/>
          <w:bCs/>
          <w:sz w:val="24"/>
          <w:szCs w:val="24"/>
          <w:u w:val="single"/>
        </w:rPr>
        <w:t>Main reasons:</w:t>
      </w:r>
    </w:p>
    <w:p w14:paraId="11878B56" w14:textId="77777777" w:rsidR="00302838" w:rsidRPr="00302838" w:rsidRDefault="00302838" w:rsidP="00302838">
      <w:pPr>
        <w:pStyle w:val="ListParagraph"/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54DE473E" w14:textId="0BE955A6" w:rsidR="002C4FB2" w:rsidRPr="002C4FB2" w:rsidRDefault="002C4FB2" w:rsidP="002C4F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  <w:u w:val="single"/>
        </w:rPr>
        <w:t>Tracks changes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2C4FB2">
        <w:rPr>
          <w:rFonts w:ascii="Times New Roman" w:hAnsi="Times New Roman" w:cs="Times New Roman"/>
          <w:sz w:val="24"/>
          <w:szCs w:val="24"/>
        </w:rPr>
        <w:br/>
        <w:t>Every modification to a file gets recorded. A developer views who made the change and when.</w:t>
      </w:r>
    </w:p>
    <w:p w14:paraId="6E600ADC" w14:textId="780EB8C9" w:rsidR="002C4FB2" w:rsidRPr="002C4FB2" w:rsidRDefault="002C4FB2" w:rsidP="002C4F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  <w:u w:val="single"/>
        </w:rPr>
        <w:t>Collaboration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2C4FB2">
        <w:rPr>
          <w:rFonts w:ascii="Times New Roman" w:hAnsi="Times New Roman" w:cs="Times New Roman"/>
          <w:sz w:val="24"/>
          <w:szCs w:val="24"/>
        </w:rPr>
        <w:br/>
        <w:t>Multiple developers work on the same project without overwriting each other's work.</w:t>
      </w:r>
    </w:p>
    <w:p w14:paraId="758D84FE" w14:textId="46D798E0" w:rsidR="002C4FB2" w:rsidRPr="002C4FB2" w:rsidRDefault="002C4FB2" w:rsidP="002C4F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  <w:u w:val="single"/>
        </w:rPr>
        <w:t>Backup and recovery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C4FB2">
        <w:rPr>
          <w:rFonts w:ascii="Times New Roman" w:hAnsi="Times New Roman" w:cs="Times New Roman"/>
          <w:sz w:val="24"/>
          <w:szCs w:val="24"/>
        </w:rPr>
        <w:br/>
        <w:t>Older versions remain stored. If a file becomes corrupted or deleted, restoration becomes easy.</w:t>
      </w:r>
    </w:p>
    <w:p w14:paraId="5133F3D7" w14:textId="103B7333" w:rsidR="002C4FB2" w:rsidRPr="002C4FB2" w:rsidRDefault="002C4FB2" w:rsidP="002C4F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  <w:u w:val="single"/>
        </w:rPr>
        <w:lastRenderedPageBreak/>
        <w:t>Branching and experimentation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C4FB2">
        <w:rPr>
          <w:rFonts w:ascii="Times New Roman" w:hAnsi="Times New Roman" w:cs="Times New Roman"/>
          <w:sz w:val="24"/>
          <w:szCs w:val="24"/>
        </w:rPr>
        <w:br/>
        <w:t>Developers create separate branches to test new features. The main project remains stable.</w:t>
      </w:r>
    </w:p>
    <w:p w14:paraId="511E6AC7" w14:textId="686E0001" w:rsidR="002C4FB2" w:rsidRPr="002C4FB2" w:rsidRDefault="002C4FB2" w:rsidP="002C4F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4FB2">
        <w:rPr>
          <w:rFonts w:ascii="Times New Roman" w:hAnsi="Times New Roman" w:cs="Times New Roman"/>
          <w:sz w:val="24"/>
          <w:szCs w:val="24"/>
          <w:u w:val="single"/>
        </w:rPr>
        <w:t>Accountability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2C4FB2">
        <w:rPr>
          <w:rFonts w:ascii="Times New Roman" w:hAnsi="Times New Roman" w:cs="Times New Roman"/>
          <w:sz w:val="24"/>
          <w:szCs w:val="24"/>
          <w:u w:val="single"/>
        </w:rPr>
        <w:br/>
      </w:r>
      <w:r w:rsidRPr="002C4FB2">
        <w:rPr>
          <w:rFonts w:ascii="Times New Roman" w:hAnsi="Times New Roman" w:cs="Times New Roman"/>
          <w:sz w:val="24"/>
          <w:szCs w:val="24"/>
        </w:rPr>
        <w:t>Each change links with a user. This creates responsibility and transparency.</w:t>
      </w:r>
    </w:p>
    <w:p w14:paraId="16F32ECF" w14:textId="451D30E3" w:rsidR="002C4FB2" w:rsidRDefault="002C4FB2" w:rsidP="0030283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single"/>
        </w:rPr>
        <w:t>Project history</w:t>
      </w:r>
      <w:r w:rsidR="00302838">
        <w:rPr>
          <w:rFonts w:ascii="Times New Roman" w:hAnsi="Times New Roman" w:cs="Times New Roman"/>
          <w:sz w:val="24"/>
          <w:szCs w:val="24"/>
        </w:rPr>
        <w:t xml:space="preserve"> -</w:t>
      </w:r>
      <w:r w:rsidRPr="002C4FB2">
        <w:rPr>
          <w:rFonts w:ascii="Times New Roman" w:hAnsi="Times New Roman" w:cs="Times New Roman"/>
          <w:sz w:val="24"/>
          <w:szCs w:val="24"/>
        </w:rPr>
        <w:br/>
        <w:t>The full development history stays preserved. Developers review earlier decisions and improvements.</w:t>
      </w:r>
    </w:p>
    <w:p w14:paraId="4C6966FF" w14:textId="77777777" w:rsidR="00302838" w:rsidRDefault="00302838" w:rsidP="003028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76374B" w14:textId="0CB4BC6C" w:rsid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302838">
        <w:rPr>
          <w:rFonts w:ascii="Times New Roman" w:hAnsi="Times New Roman" w:cs="Times New Roman"/>
          <w:b/>
          <w:bCs/>
          <w:sz w:val="28"/>
          <w:szCs w:val="28"/>
          <w:u w:val="single"/>
        </w:rPr>
        <w:t>Types of Version Control (State and explain different types of version control?)</w:t>
      </w:r>
      <w:r w:rsidRPr="0030283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D1AEB1" w14:textId="77777777" w:rsid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7777FC35" w14:textId="697BC2A4" w:rsid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three main types of Version Control, </w:t>
      </w:r>
    </w:p>
    <w:p w14:paraId="76EF2705" w14:textId="77777777" w:rsid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9A704D8" w14:textId="43C03F9F" w:rsidR="00302838" w:rsidRPr="00302838" w:rsidRDefault="00302838" w:rsidP="0030283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28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Local Version Control </w:t>
      </w:r>
      <w:proofErr w:type="gramStart"/>
      <w:r w:rsidRPr="00302838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A47822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86CCF90" w14:textId="77777777" w:rsid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5771A88F" w14:textId="22F1FC67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</w:rPr>
        <w:t>A local version control system stores versions on a single computer. Changes get tracked locally without network communication.</w:t>
      </w:r>
    </w:p>
    <w:p w14:paraId="3E5C6AD6" w14:textId="142BE8E3" w:rsidR="00302838" w:rsidRPr="00302838" w:rsidRDefault="00302838" w:rsidP="0030283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2838">
        <w:rPr>
          <w:rFonts w:ascii="Times New Roman" w:hAnsi="Times New Roman" w:cs="Times New Roman"/>
          <w:sz w:val="24"/>
          <w:szCs w:val="24"/>
        </w:rPr>
        <w:t xml:space="preserve"> Revision Control System (RCS).</w:t>
      </w:r>
    </w:p>
    <w:p w14:paraId="7A7B7B5D" w14:textId="7EADBB28" w:rsidR="00302838" w:rsidRPr="00302838" w:rsidRDefault="00302838" w:rsidP="0030283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u w:val="wave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Working method:</w:t>
      </w:r>
    </w:p>
    <w:p w14:paraId="6E38A701" w14:textId="77777777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</w:rPr>
        <w:t>The system stores patches between file versions. Each patch represents differences between file states.</w:t>
      </w:r>
    </w:p>
    <w:p w14:paraId="0E6BB3E6" w14:textId="22A9FF4C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Advantages: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302838">
        <w:rPr>
          <w:rFonts w:ascii="Times New Roman" w:hAnsi="Times New Roman" w:cs="Times New Roman"/>
          <w:sz w:val="24"/>
          <w:szCs w:val="24"/>
        </w:rPr>
        <w:t>Simple setup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302838">
        <w:rPr>
          <w:rFonts w:ascii="Times New Roman" w:hAnsi="Times New Roman" w:cs="Times New Roman"/>
          <w:sz w:val="24"/>
          <w:szCs w:val="24"/>
        </w:rPr>
        <w:t>No internet required</w:t>
      </w:r>
    </w:p>
    <w:p w14:paraId="54E12CA2" w14:textId="1C7F9E7D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Disadvantages: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302838">
        <w:rPr>
          <w:rFonts w:ascii="Times New Roman" w:hAnsi="Times New Roman" w:cs="Times New Roman"/>
          <w:sz w:val="24"/>
          <w:szCs w:val="24"/>
        </w:rPr>
        <w:t>High risk of data loss if the system fails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302838">
        <w:rPr>
          <w:rFonts w:ascii="Times New Roman" w:hAnsi="Times New Roman" w:cs="Times New Roman"/>
          <w:sz w:val="24"/>
          <w:szCs w:val="24"/>
        </w:rPr>
        <w:t>No team collaboration support</w:t>
      </w:r>
    </w:p>
    <w:p w14:paraId="7A236FE9" w14:textId="77777777" w:rsidR="00302838" w:rsidRDefault="00302838" w:rsidP="00302838">
      <w:pPr>
        <w:pStyle w:val="ListParagraph"/>
        <w:spacing w:line="360" w:lineRule="auto"/>
        <w:ind w:left="144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7A37E3" w14:textId="0BF2261A" w:rsidR="00302838" w:rsidRPr="00302838" w:rsidRDefault="00302838" w:rsidP="0030283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28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Centralized Version Control </w:t>
      </w:r>
      <w:proofErr w:type="gramStart"/>
      <w:r w:rsidRPr="00302838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A47822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26104801" w14:textId="77777777" w:rsid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34BEF507" w14:textId="4163A07A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</w:rPr>
        <w:lastRenderedPageBreak/>
        <w:t>A centralized system uses a single server which stores all versions of files. Developers connect to this server to retrieve or update files.</w:t>
      </w:r>
    </w:p>
    <w:p w14:paraId="1CCAE729" w14:textId="7BD4BED1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 xml:space="preserve">Example: </w:t>
      </w:r>
      <w:r w:rsidRPr="00302838">
        <w:rPr>
          <w:rFonts w:ascii="Times New Roman" w:hAnsi="Times New Roman" w:cs="Times New Roman"/>
          <w:sz w:val="24"/>
          <w:szCs w:val="24"/>
        </w:rPr>
        <w:t xml:space="preserve"> Apache Subversion (SVN).</w:t>
      </w:r>
    </w:p>
    <w:p w14:paraId="2F12CCAA" w14:textId="77777777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  <w:u w:val="wave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Working method:</w:t>
      </w:r>
    </w:p>
    <w:p w14:paraId="7F425525" w14:textId="77777777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</w:rPr>
        <w:t>Developers download files from the central server, make changes, then upload the changes back.</w:t>
      </w:r>
    </w:p>
    <w:p w14:paraId="2EC95FE8" w14:textId="6E1DC82E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Advantages:</w:t>
      </w:r>
      <w:r w:rsidRPr="00302838">
        <w:rPr>
          <w:rFonts w:ascii="Times New Roman" w:hAnsi="Times New Roman" w:cs="Times New Roman"/>
          <w:sz w:val="24"/>
          <w:szCs w:val="24"/>
          <w:u w:val="wave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302838">
        <w:rPr>
          <w:rFonts w:ascii="Times New Roman" w:hAnsi="Times New Roman" w:cs="Times New Roman"/>
          <w:sz w:val="24"/>
          <w:szCs w:val="24"/>
        </w:rPr>
        <w:t>Central backup location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302838">
        <w:rPr>
          <w:rFonts w:ascii="Times New Roman" w:hAnsi="Times New Roman" w:cs="Times New Roman"/>
          <w:sz w:val="24"/>
          <w:szCs w:val="24"/>
        </w:rPr>
        <w:t>Better coordination among teams</w:t>
      </w:r>
    </w:p>
    <w:p w14:paraId="7E711DAC" w14:textId="4C5F0D61" w:rsidR="00302838" w:rsidRPr="00302838" w:rsidRDefault="00302838" w:rsidP="00302838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Disadvantages: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302838">
        <w:rPr>
          <w:rFonts w:ascii="Times New Roman" w:hAnsi="Times New Roman" w:cs="Times New Roman"/>
          <w:sz w:val="24"/>
          <w:szCs w:val="24"/>
        </w:rPr>
        <w:t>Server failure stops the entire system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302838">
        <w:rPr>
          <w:rFonts w:ascii="Times New Roman" w:hAnsi="Times New Roman" w:cs="Times New Roman"/>
          <w:sz w:val="24"/>
          <w:szCs w:val="24"/>
        </w:rPr>
        <w:t>Requires network connection</w:t>
      </w:r>
    </w:p>
    <w:p w14:paraId="17A94D49" w14:textId="77777777" w:rsid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548C39E2" w14:textId="6884F6F0" w:rsidR="00302838" w:rsidRPr="00302838" w:rsidRDefault="00302838" w:rsidP="0030283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Distributed Version Control </w:t>
      </w:r>
      <w:proofErr w:type="gramStart"/>
      <w:r w:rsidRPr="00302838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782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618729E" w14:textId="77777777" w:rsid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22956A3F" w14:textId="6128D24B" w:rsidR="00302838" w:rsidRP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</w:rPr>
        <w:t>A distributed system stores a full copy of the repository on every developer's computer.</w:t>
      </w:r>
    </w:p>
    <w:p w14:paraId="5919AFE1" w14:textId="7C7C0789" w:rsidR="00302838" w:rsidRP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Example:</w:t>
      </w:r>
      <w:r w:rsidRPr="00302838">
        <w:rPr>
          <w:rFonts w:ascii="Times New Roman" w:hAnsi="Times New Roman" w:cs="Times New Roman"/>
          <w:sz w:val="24"/>
          <w:szCs w:val="24"/>
        </w:rPr>
        <w:t xml:space="preserve"> Git and Mercurial.</w:t>
      </w:r>
    </w:p>
    <w:p w14:paraId="497D1F08" w14:textId="77777777" w:rsidR="00302838" w:rsidRP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  <w:u w:val="wave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Working method:</w:t>
      </w:r>
    </w:p>
    <w:p w14:paraId="601C5D02" w14:textId="77777777" w:rsidR="00302838" w:rsidRP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</w:rPr>
        <w:t>Each developer clones the entire repository including the full history. Changes occur locally and later synchronize with other repositories.</w:t>
      </w:r>
    </w:p>
    <w:p w14:paraId="3B28ED2B" w14:textId="55F77C84" w:rsidR="00302838" w:rsidRP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Advantages: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302838">
        <w:rPr>
          <w:rFonts w:ascii="Times New Roman" w:hAnsi="Times New Roman" w:cs="Times New Roman"/>
          <w:sz w:val="24"/>
          <w:szCs w:val="24"/>
        </w:rPr>
        <w:t>Fast operations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302838">
        <w:rPr>
          <w:rFonts w:ascii="Times New Roman" w:hAnsi="Times New Roman" w:cs="Times New Roman"/>
          <w:sz w:val="24"/>
          <w:szCs w:val="24"/>
        </w:rPr>
        <w:t>Offline work possible</w:t>
      </w:r>
      <w:r w:rsidRPr="00302838">
        <w:rPr>
          <w:rFonts w:ascii="Times New Roman" w:hAnsi="Times New Roman" w:cs="Times New Roman"/>
          <w:sz w:val="24"/>
          <w:szCs w:val="24"/>
        </w:rPr>
        <w:br/>
        <w:t>Strong backup since many copies exist</w:t>
      </w:r>
    </w:p>
    <w:p w14:paraId="2C1F637D" w14:textId="04334321" w:rsidR="00302838" w:rsidRP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02838">
        <w:rPr>
          <w:rFonts w:ascii="Times New Roman" w:hAnsi="Times New Roman" w:cs="Times New Roman"/>
          <w:sz w:val="24"/>
          <w:szCs w:val="24"/>
          <w:u w:val="wave"/>
        </w:rPr>
        <w:t>Disadvantages:</w:t>
      </w:r>
      <w:r w:rsidRPr="0030283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302838">
        <w:rPr>
          <w:rFonts w:ascii="Times New Roman" w:hAnsi="Times New Roman" w:cs="Times New Roman"/>
          <w:sz w:val="24"/>
          <w:szCs w:val="24"/>
        </w:rPr>
        <w:t>Initial learning curve</w:t>
      </w:r>
    </w:p>
    <w:p w14:paraId="4B387638" w14:textId="582FAA90" w:rsidR="00302838" w:rsidRP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302838">
        <w:rPr>
          <w:rFonts w:ascii="Times New Roman" w:hAnsi="Times New Roman" w:cs="Times New Roman"/>
          <w:sz w:val="24"/>
          <w:szCs w:val="24"/>
        </w:rPr>
        <w:t>Git uses this distributed model and remains the most widely used system today.</w:t>
      </w:r>
    </w:p>
    <w:p w14:paraId="52F923E2" w14:textId="77777777" w:rsidR="00302838" w:rsidRPr="00302838" w:rsidRDefault="00302838" w:rsidP="00302838">
      <w:pPr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BF7BBB0" w14:textId="0C8EC681" w:rsidR="002C4FB2" w:rsidRPr="002C4FB2" w:rsidRDefault="00F63266" w:rsidP="002C4FB2">
      <w:pPr>
        <w:spacing w:line="360" w:lineRule="auto"/>
        <w:ind w:left="72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3266">
        <w:rPr>
          <w:rFonts w:ascii="Times New Roman" w:hAnsi="Times New Roman" w:cs="Times New Roman"/>
          <w:b/>
          <w:bCs/>
          <w:sz w:val="28"/>
          <w:szCs w:val="28"/>
          <w:u w:val="single"/>
        </w:rPr>
        <w:t>Important git Commands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049328" w14:textId="2EA2B185" w:rsidR="576062CF" w:rsidRDefault="576062CF" w:rsidP="00F63266">
      <w:pPr>
        <w:pStyle w:val="SectionTitle"/>
        <w:jc w:val="left"/>
        <w:rPr>
          <w:b w:val="0"/>
          <w:bCs w:val="0"/>
        </w:rPr>
      </w:pPr>
    </w:p>
    <w:p w14:paraId="46DE25CE" w14:textId="1FBEA75F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 xml:space="preserve">git </w:t>
      </w:r>
      <w:proofErr w:type="spellStart"/>
      <w:r w:rsidRPr="00F63266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</w:p>
    <w:p w14:paraId="4C592BCF" w14:textId="76CE78CE" w:rsidR="00F63266" w:rsidRPr="00F63266" w:rsidRDefault="00F63266" w:rsidP="00F63266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lastRenderedPageBreak/>
        <w:t>Creates a new Git repository in a project folder. This command starts version tracking for the project.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F63266">
        <w:rPr>
          <w:rFonts w:ascii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35D2720" w14:textId="13F27EA4" w:rsidR="00F63266" w:rsidRPr="00F63266" w:rsidRDefault="00F63266" w:rsidP="00F63266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6577EE6C" w14:textId="719E5CCD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>git clone</w:t>
      </w:r>
    </w:p>
    <w:p w14:paraId="45028D16" w14:textId="7777777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Copies an existing repository from a remote server to the local computer.</w:t>
      </w:r>
    </w:p>
    <w:p w14:paraId="0DEB5565" w14:textId="4E27211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 xml:space="preserve">git clone </w:t>
      </w:r>
      <w:proofErr w:type="spellStart"/>
      <w:r w:rsidRPr="00F63266">
        <w:rPr>
          <w:rFonts w:ascii="Times New Roman" w:hAnsi="Times New Roman" w:cs="Times New Roman"/>
          <w:sz w:val="24"/>
          <w:szCs w:val="24"/>
        </w:rPr>
        <w:t>repository_url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F63266">
        <w:rPr>
          <w:rFonts w:ascii="Times New Roman" w:hAnsi="Times New Roman" w:cs="Times New Roman"/>
          <w:sz w:val="24"/>
          <w:szCs w:val="24"/>
        </w:rPr>
        <w:br/>
      </w:r>
    </w:p>
    <w:p w14:paraId="1837B359" w14:textId="3B948057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2BE824E4" w14:textId="77777777" w:rsidR="00F63266" w:rsidRPr="00F63266" w:rsidRDefault="00F63266" w:rsidP="00F63266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Displays the current state of the repository. It shows modified files, staged files, and untracked files.</w:t>
      </w:r>
    </w:p>
    <w:p w14:paraId="03DC0437" w14:textId="3A9F2ED2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(Example: </w:t>
      </w:r>
      <w:r w:rsidRPr="00F63266">
        <w:rPr>
          <w:rFonts w:ascii="Times New Roman" w:hAnsi="Times New Roman" w:cs="Times New Roman"/>
          <w:sz w:val="24"/>
          <w:szCs w:val="24"/>
        </w:rPr>
        <w:t>git status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F63266">
        <w:rPr>
          <w:rFonts w:ascii="Times New Roman" w:hAnsi="Times New Roman" w:cs="Times New Roman"/>
          <w:sz w:val="24"/>
          <w:szCs w:val="24"/>
        </w:rPr>
        <w:br/>
      </w:r>
    </w:p>
    <w:p w14:paraId="2A9A6D1A" w14:textId="1AA92DD7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 xml:space="preserve">git </w:t>
      </w:r>
      <w:proofErr w:type="gramStart"/>
      <w:r w:rsidRPr="00F63266">
        <w:rPr>
          <w:rFonts w:ascii="Times New Roman" w:hAnsi="Times New Roman" w:cs="Times New Roman"/>
          <w:b/>
          <w:bCs/>
          <w:sz w:val="24"/>
          <w:szCs w:val="24"/>
        </w:rPr>
        <w:t>add</w:t>
      </w:r>
      <w:proofErr w:type="gramEnd"/>
    </w:p>
    <w:p w14:paraId="01583DFD" w14:textId="7777777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Moves files to the staging area. Git prepares these files for the next commit.</w:t>
      </w:r>
    </w:p>
    <w:p w14:paraId="314EC796" w14:textId="44D1AD1A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>git add filename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63266">
        <w:rPr>
          <w:rFonts w:ascii="Times New Roman" w:hAnsi="Times New Roman" w:cs="Times New Roman"/>
          <w:sz w:val="24"/>
          <w:szCs w:val="24"/>
        </w:rPr>
        <w:t>git add .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F63266">
        <w:rPr>
          <w:rFonts w:ascii="Times New Roman" w:hAnsi="Times New Roman" w:cs="Times New Roman"/>
          <w:sz w:val="24"/>
          <w:szCs w:val="24"/>
        </w:rPr>
        <w:br/>
      </w:r>
    </w:p>
    <w:p w14:paraId="364B9392" w14:textId="43BCFDD0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 xml:space="preserve">git </w:t>
      </w:r>
      <w:proofErr w:type="gramStart"/>
      <w:r w:rsidRPr="00F63266">
        <w:rPr>
          <w:rFonts w:ascii="Times New Roman" w:hAnsi="Times New Roman" w:cs="Times New Roman"/>
          <w:b/>
          <w:bCs/>
          <w:sz w:val="24"/>
          <w:szCs w:val="24"/>
        </w:rPr>
        <w:t>commit</w:t>
      </w:r>
      <w:proofErr w:type="gramEnd"/>
    </w:p>
    <w:p w14:paraId="0C69115C" w14:textId="7777777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Records the staged changes into the repository history.</w:t>
      </w:r>
    </w:p>
    <w:p w14:paraId="35CBB2F7" w14:textId="136E4E92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>git commit -m "Added feature"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EC4F9FF" w14:textId="77777777" w:rsidR="00F63266" w:rsidRDefault="00F63266" w:rsidP="00F63266">
      <w:pPr>
        <w:pStyle w:val="ListParagraph"/>
        <w:spacing w:line="360" w:lineRule="auto"/>
        <w:ind w:left="2160" w:firstLine="0"/>
        <w:rPr>
          <w:rFonts w:ascii="Times New Roman" w:hAnsi="Times New Roman" w:cs="Times New Roman"/>
          <w:sz w:val="24"/>
          <w:szCs w:val="24"/>
        </w:rPr>
      </w:pPr>
    </w:p>
    <w:p w14:paraId="629D7E94" w14:textId="09C8FE00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>git push</w:t>
      </w:r>
    </w:p>
    <w:p w14:paraId="4F0DCD3B" w14:textId="7777777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Uploads local commits to a remote repository such as GitHub.</w:t>
      </w:r>
    </w:p>
    <w:p w14:paraId="5F8725A0" w14:textId="69F0A77F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>git push origin main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5E947C9" w14:textId="77777777" w:rsidR="00F63266" w:rsidRDefault="00F63266" w:rsidP="00F63266">
      <w:pPr>
        <w:pStyle w:val="ListParagraph"/>
        <w:spacing w:line="360" w:lineRule="auto"/>
        <w:ind w:left="2160" w:firstLine="0"/>
        <w:rPr>
          <w:rFonts w:ascii="Times New Roman" w:hAnsi="Times New Roman" w:cs="Times New Roman"/>
          <w:sz w:val="24"/>
          <w:szCs w:val="24"/>
        </w:rPr>
      </w:pPr>
    </w:p>
    <w:p w14:paraId="5EBB591E" w14:textId="50569D9C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 xml:space="preserve">git </w:t>
      </w:r>
      <w:proofErr w:type="gramStart"/>
      <w:r w:rsidRPr="00F63266">
        <w:rPr>
          <w:rFonts w:ascii="Times New Roman" w:hAnsi="Times New Roman" w:cs="Times New Roman"/>
          <w:b/>
          <w:bCs/>
          <w:sz w:val="24"/>
          <w:szCs w:val="24"/>
        </w:rPr>
        <w:t>pull</w:t>
      </w:r>
      <w:proofErr w:type="gramEnd"/>
    </w:p>
    <w:p w14:paraId="5456C69D" w14:textId="77777777" w:rsidR="00F63266" w:rsidRPr="00F63266" w:rsidRDefault="00F63266" w:rsidP="00F63266">
      <w:pPr>
        <w:spacing w:line="360" w:lineRule="auto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Downloads changes from a remote repository and merges them into the current branch.</w:t>
      </w:r>
    </w:p>
    <w:p w14:paraId="200E5266" w14:textId="0A6A5B2A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>git pull origin main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D8193CA" w14:textId="77777777" w:rsidR="00F63266" w:rsidRDefault="00F63266" w:rsidP="00F63266">
      <w:pPr>
        <w:pStyle w:val="ListParagraph"/>
        <w:spacing w:line="360" w:lineRule="auto"/>
        <w:ind w:left="2160" w:firstLine="0"/>
        <w:rPr>
          <w:rFonts w:ascii="Times New Roman" w:hAnsi="Times New Roman" w:cs="Times New Roman"/>
          <w:sz w:val="24"/>
          <w:szCs w:val="24"/>
        </w:rPr>
      </w:pPr>
    </w:p>
    <w:p w14:paraId="607BD2F8" w14:textId="2D38221E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>git branch</w:t>
      </w:r>
    </w:p>
    <w:p w14:paraId="09594B9D" w14:textId="7777777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Lists existing branches or creates a new branch.</w:t>
      </w:r>
    </w:p>
    <w:p w14:paraId="41B67F81" w14:textId="6441EAC8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>git branch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63266">
        <w:rPr>
          <w:rFonts w:ascii="Times New Roman" w:hAnsi="Times New Roman" w:cs="Times New Roman"/>
          <w:sz w:val="24"/>
          <w:szCs w:val="24"/>
        </w:rPr>
        <w:t>git branch feature1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0E069D2" w14:textId="77777777" w:rsidR="00F63266" w:rsidRDefault="00F63266" w:rsidP="00F63266">
      <w:pPr>
        <w:pStyle w:val="ListParagraph"/>
        <w:spacing w:line="360" w:lineRule="auto"/>
        <w:ind w:left="2160" w:firstLine="0"/>
        <w:rPr>
          <w:rFonts w:ascii="Times New Roman" w:hAnsi="Times New Roman" w:cs="Times New Roman"/>
          <w:sz w:val="24"/>
          <w:szCs w:val="24"/>
        </w:rPr>
      </w:pPr>
    </w:p>
    <w:p w14:paraId="11EF8B99" w14:textId="77777777" w:rsidR="00F63266" w:rsidRDefault="00F63266" w:rsidP="00F63266">
      <w:pPr>
        <w:pStyle w:val="ListParagraph"/>
        <w:spacing w:line="360" w:lineRule="auto"/>
        <w:ind w:left="2160" w:firstLine="0"/>
        <w:rPr>
          <w:rFonts w:ascii="Times New Roman" w:hAnsi="Times New Roman" w:cs="Times New Roman"/>
          <w:sz w:val="24"/>
          <w:szCs w:val="24"/>
        </w:rPr>
      </w:pPr>
    </w:p>
    <w:p w14:paraId="11465DEB" w14:textId="4C486FA3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>git checkout</w:t>
      </w:r>
    </w:p>
    <w:p w14:paraId="538DC2FB" w14:textId="7777777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Switches between branches or restores files.</w:t>
      </w:r>
    </w:p>
    <w:p w14:paraId="007E0362" w14:textId="71F9C3B1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>git checkout feature1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30D02F7" w14:textId="77777777" w:rsidR="00F63266" w:rsidRDefault="00F63266" w:rsidP="00F63266">
      <w:pPr>
        <w:pStyle w:val="ListParagraph"/>
        <w:spacing w:line="360" w:lineRule="auto"/>
        <w:ind w:left="2160" w:firstLine="0"/>
        <w:rPr>
          <w:rFonts w:ascii="Times New Roman" w:hAnsi="Times New Roman" w:cs="Times New Roman"/>
          <w:sz w:val="24"/>
          <w:szCs w:val="24"/>
        </w:rPr>
      </w:pPr>
    </w:p>
    <w:p w14:paraId="7D54852A" w14:textId="2DCB15B8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>git merge</w:t>
      </w:r>
    </w:p>
    <w:p w14:paraId="2E858FCD" w14:textId="7777777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Combines changes from one branch into another branch.</w:t>
      </w:r>
    </w:p>
    <w:p w14:paraId="54EA6DEF" w14:textId="7FBFD270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>git merge feature1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56A57E9" w14:textId="77777777" w:rsidR="00F63266" w:rsidRDefault="00F63266" w:rsidP="00F63266">
      <w:pPr>
        <w:pStyle w:val="ListParagraph"/>
        <w:spacing w:line="360" w:lineRule="auto"/>
        <w:ind w:left="2160" w:firstLine="0"/>
        <w:rPr>
          <w:rFonts w:ascii="Times New Roman" w:hAnsi="Times New Roman" w:cs="Times New Roman"/>
          <w:sz w:val="24"/>
          <w:szCs w:val="24"/>
        </w:rPr>
      </w:pPr>
    </w:p>
    <w:p w14:paraId="40884816" w14:textId="0537B6BE" w:rsidR="00F63266" w:rsidRPr="00F63266" w:rsidRDefault="00F63266" w:rsidP="00F632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266">
        <w:rPr>
          <w:rFonts w:ascii="Times New Roman" w:hAnsi="Times New Roman" w:cs="Times New Roman"/>
          <w:b/>
          <w:bCs/>
          <w:sz w:val="24"/>
          <w:szCs w:val="24"/>
        </w:rPr>
        <w:t>git log</w:t>
      </w:r>
    </w:p>
    <w:p w14:paraId="47423ACD" w14:textId="77777777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3266">
        <w:rPr>
          <w:rFonts w:ascii="Times New Roman" w:hAnsi="Times New Roman" w:cs="Times New Roman"/>
          <w:sz w:val="24"/>
          <w:szCs w:val="24"/>
        </w:rPr>
        <w:t>Displays the commit history of the repository.</w:t>
      </w:r>
    </w:p>
    <w:p w14:paraId="52D696E6" w14:textId="19B5D570" w:rsidR="00F63266" w:rsidRPr="00F63266" w:rsidRDefault="00F63266" w:rsidP="00F632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F63266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3266">
        <w:rPr>
          <w:rFonts w:ascii="Times New Roman" w:hAnsi="Times New Roman" w:cs="Times New Roman"/>
          <w:sz w:val="24"/>
          <w:szCs w:val="24"/>
        </w:rPr>
        <w:t>git log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3992BC6" w14:textId="77777777" w:rsidR="00F63266" w:rsidRDefault="00F63266" w:rsidP="00F63266"/>
    <w:p w14:paraId="34844695" w14:textId="637941FC" w:rsidR="000D1779" w:rsidRDefault="000D1779" w:rsidP="00F632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779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  <w:r w:rsidRPr="000D17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C7C003" w14:textId="4BB80A9A" w:rsidR="00CA243E" w:rsidRDefault="00CA243E" w:rsidP="00D044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4418">
        <w:rPr>
          <w:rFonts w:ascii="Times New Roman" w:hAnsi="Times New Roman" w:cs="Times New Roman"/>
          <w:sz w:val="24"/>
          <w:szCs w:val="24"/>
        </w:rPr>
        <w:t>Git Official Documentation. Git Reference Manual. (</w:t>
      </w:r>
      <w:hyperlink r:id="rId10" w:history="1">
        <w:r w:rsidRPr="00D04418">
          <w:rPr>
            <w:rStyle w:val="Hyperlink"/>
            <w:rFonts w:ascii="Times New Roman" w:hAnsi="Times New Roman" w:cs="Times New Roman"/>
            <w:sz w:val="24"/>
            <w:szCs w:val="24"/>
          </w:rPr>
          <w:t>https://git-scm.com/docs</w:t>
        </w:r>
      </w:hyperlink>
      <w:r w:rsidRPr="00D04418">
        <w:rPr>
          <w:rFonts w:ascii="Times New Roman" w:hAnsi="Times New Roman" w:cs="Times New Roman"/>
          <w:sz w:val="24"/>
          <w:szCs w:val="24"/>
        </w:rPr>
        <w:t>)</w:t>
      </w:r>
    </w:p>
    <w:p w14:paraId="14EEC7B4" w14:textId="2DD9067D" w:rsidR="00D04418" w:rsidRPr="00D04418" w:rsidRDefault="00C87A75" w:rsidP="00D044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C87A75">
        <w:rPr>
          <w:rFonts w:ascii="Times New Roman" w:hAnsi="Times New Roman" w:cs="Times New Roman"/>
          <w:sz w:val="24"/>
          <w:szCs w:val="24"/>
        </w:rPr>
        <w:t>itHub Documentation</w:t>
      </w:r>
      <w:r>
        <w:rPr>
          <w:rFonts w:ascii="Times New Roman" w:hAnsi="Times New Roman" w:cs="Times New Roman"/>
          <w:sz w:val="24"/>
          <w:szCs w:val="24"/>
        </w:rPr>
        <w:t>. (</w:t>
      </w:r>
      <w:hyperlink r:id="rId11" w:history="1">
        <w:r w:rsidRPr="00A72569">
          <w:rPr>
            <w:rStyle w:val="Hyperlink"/>
            <w:rFonts w:ascii="Times New Roman" w:hAnsi="Times New Roman" w:cs="Times New Roman"/>
            <w:sz w:val="24"/>
            <w:szCs w:val="24"/>
          </w:rPr>
          <w:t>https://docs.github.com/en/get-started/using-git/about-git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sectPr w:rsidR="00D04418" w:rsidRPr="00D04418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DBCBA" w14:textId="77777777" w:rsidR="00D93955" w:rsidRDefault="00D93955">
      <w:pPr>
        <w:spacing w:line="240" w:lineRule="auto"/>
      </w:pPr>
      <w:r>
        <w:separator/>
      </w:r>
    </w:p>
  </w:endnote>
  <w:endnote w:type="continuationSeparator" w:id="0">
    <w:p w14:paraId="4135AA83" w14:textId="77777777" w:rsidR="00D93955" w:rsidRDefault="00D93955">
      <w:pPr>
        <w:spacing w:line="240" w:lineRule="auto"/>
      </w:pPr>
      <w:r>
        <w:continuationSeparator/>
      </w:r>
    </w:p>
  </w:endnote>
  <w:endnote w:type="continuationNotice" w:id="1">
    <w:p w14:paraId="70858E7C" w14:textId="77777777" w:rsidR="00D93955" w:rsidRDefault="00D9395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34E8885E" w14:textId="77777777" w:rsidTr="733B038C">
      <w:tc>
        <w:tcPr>
          <w:tcW w:w="3120" w:type="dxa"/>
        </w:tcPr>
        <w:p w14:paraId="70626466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9B286C8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20E96586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7C44AF3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5FD31CDC" w14:textId="77777777" w:rsidTr="733B038C">
      <w:tc>
        <w:tcPr>
          <w:tcW w:w="3120" w:type="dxa"/>
        </w:tcPr>
        <w:p w14:paraId="759461DD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587B483B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0C8EDD79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106FCB6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F21D" w14:textId="77777777" w:rsidR="00D93955" w:rsidRDefault="00D93955">
      <w:pPr>
        <w:spacing w:line="240" w:lineRule="auto"/>
      </w:pPr>
      <w:r>
        <w:separator/>
      </w:r>
    </w:p>
  </w:footnote>
  <w:footnote w:type="continuationSeparator" w:id="0">
    <w:p w14:paraId="5F907D92" w14:textId="77777777" w:rsidR="00D93955" w:rsidRDefault="00D93955">
      <w:pPr>
        <w:spacing w:line="240" w:lineRule="auto"/>
      </w:pPr>
      <w:r>
        <w:continuationSeparator/>
      </w:r>
    </w:p>
  </w:footnote>
  <w:footnote w:type="continuationNotice" w:id="1">
    <w:p w14:paraId="191CFE24" w14:textId="77777777" w:rsidR="00D93955" w:rsidRDefault="00D9395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370C1BAB" w14:textId="77777777" w:rsidTr="008830C9">
      <w:tc>
        <w:tcPr>
          <w:tcW w:w="3120" w:type="dxa"/>
        </w:tcPr>
        <w:p w14:paraId="077E2066" w14:textId="32810F89" w:rsidR="00604652" w:rsidRDefault="00604652" w:rsidP="00604652">
          <w:pPr>
            <w:pStyle w:val="Header"/>
          </w:pPr>
        </w:p>
      </w:tc>
      <w:tc>
        <w:tcPr>
          <w:tcW w:w="3120" w:type="dxa"/>
        </w:tcPr>
        <w:p w14:paraId="0CAD986A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7ABCC630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668E4F41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</w:tblGrid>
    <w:tr w:rsidR="002C4FB2" w14:paraId="2433BC82" w14:textId="77777777" w:rsidTr="00FD478C">
      <w:tc>
        <w:tcPr>
          <w:tcW w:w="3120" w:type="dxa"/>
        </w:tcPr>
        <w:p w14:paraId="15691843" w14:textId="77777777" w:rsidR="002C4FB2" w:rsidRDefault="002C4FB2" w:rsidP="733B038C">
          <w:pPr>
            <w:pStyle w:val="Header"/>
            <w:jc w:val="center"/>
          </w:pPr>
        </w:p>
      </w:tc>
      <w:tc>
        <w:tcPr>
          <w:tcW w:w="3120" w:type="dxa"/>
        </w:tcPr>
        <w:p w14:paraId="7BD48D0A" w14:textId="77777777" w:rsidR="002C4FB2" w:rsidRDefault="002C4FB2" w:rsidP="733B038C">
          <w:pPr>
            <w:pStyle w:val="Header"/>
            <w:ind w:right="-115"/>
            <w:jc w:val="right"/>
          </w:pPr>
        </w:p>
      </w:tc>
    </w:tr>
  </w:tbl>
  <w:p w14:paraId="6FD39513" w14:textId="77777777" w:rsidR="733B038C" w:rsidRDefault="733B038C" w:rsidP="733B0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90A"/>
    <w:multiLevelType w:val="hybridMultilevel"/>
    <w:tmpl w:val="4CF6CDCE"/>
    <w:lvl w:ilvl="0" w:tplc="59D2509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E7048"/>
    <w:multiLevelType w:val="hybridMultilevel"/>
    <w:tmpl w:val="2B582BFC"/>
    <w:lvl w:ilvl="0" w:tplc="8478820A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9D18EF"/>
    <w:multiLevelType w:val="hybridMultilevel"/>
    <w:tmpl w:val="7096A8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674E12"/>
    <w:multiLevelType w:val="hybridMultilevel"/>
    <w:tmpl w:val="73644906"/>
    <w:lvl w:ilvl="0" w:tplc="DC121E6C">
      <w:start w:val="1"/>
      <w:numFmt w:val="lowerRoman"/>
      <w:lvlText w:val="%1)"/>
      <w:lvlJc w:val="left"/>
      <w:pPr>
        <w:ind w:left="144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853271"/>
    <w:multiLevelType w:val="hybridMultilevel"/>
    <w:tmpl w:val="11F42AF6"/>
    <w:lvl w:ilvl="0" w:tplc="C936BD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8F74AD4"/>
    <w:multiLevelType w:val="hybridMultilevel"/>
    <w:tmpl w:val="7C8EB048"/>
    <w:lvl w:ilvl="0" w:tplc="82D4991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E8591D"/>
    <w:multiLevelType w:val="hybridMultilevel"/>
    <w:tmpl w:val="0C6C04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1D13E37"/>
    <w:multiLevelType w:val="hybridMultilevel"/>
    <w:tmpl w:val="E27439A2"/>
    <w:lvl w:ilvl="0" w:tplc="312E1E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6623236">
    <w:abstractNumId w:val="0"/>
  </w:num>
  <w:num w:numId="2" w16cid:durableId="1051729105">
    <w:abstractNumId w:val="5"/>
  </w:num>
  <w:num w:numId="3" w16cid:durableId="30346584">
    <w:abstractNumId w:val="7"/>
  </w:num>
  <w:num w:numId="4" w16cid:durableId="1231697739">
    <w:abstractNumId w:val="4"/>
  </w:num>
  <w:num w:numId="5" w16cid:durableId="1464688531">
    <w:abstractNumId w:val="1"/>
  </w:num>
  <w:num w:numId="6" w16cid:durableId="1880898272">
    <w:abstractNumId w:val="3"/>
  </w:num>
  <w:num w:numId="7" w16cid:durableId="792211611">
    <w:abstractNumId w:val="6"/>
  </w:num>
  <w:num w:numId="8" w16cid:durableId="728530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B2"/>
    <w:rsid w:val="000D1779"/>
    <w:rsid w:val="00127317"/>
    <w:rsid w:val="002C3BE4"/>
    <w:rsid w:val="002C4FB2"/>
    <w:rsid w:val="002F3361"/>
    <w:rsid w:val="002F7E04"/>
    <w:rsid w:val="00302838"/>
    <w:rsid w:val="00371BD9"/>
    <w:rsid w:val="0042207D"/>
    <w:rsid w:val="004C683E"/>
    <w:rsid w:val="00500997"/>
    <w:rsid w:val="00530EF3"/>
    <w:rsid w:val="005936DA"/>
    <w:rsid w:val="00604652"/>
    <w:rsid w:val="006C101C"/>
    <w:rsid w:val="006F4709"/>
    <w:rsid w:val="00702B81"/>
    <w:rsid w:val="00727711"/>
    <w:rsid w:val="0074264E"/>
    <w:rsid w:val="00796468"/>
    <w:rsid w:val="007D4A2B"/>
    <w:rsid w:val="007E2D6A"/>
    <w:rsid w:val="008078FA"/>
    <w:rsid w:val="00823731"/>
    <w:rsid w:val="00904DBE"/>
    <w:rsid w:val="00A20AB8"/>
    <w:rsid w:val="00A47822"/>
    <w:rsid w:val="00A75901"/>
    <w:rsid w:val="00B5233A"/>
    <w:rsid w:val="00BA6612"/>
    <w:rsid w:val="00C26C30"/>
    <w:rsid w:val="00C35B4C"/>
    <w:rsid w:val="00C7033F"/>
    <w:rsid w:val="00C87A75"/>
    <w:rsid w:val="00CA1E31"/>
    <w:rsid w:val="00CA243E"/>
    <w:rsid w:val="00CD7F50"/>
    <w:rsid w:val="00D04418"/>
    <w:rsid w:val="00D93955"/>
    <w:rsid w:val="00DA395D"/>
    <w:rsid w:val="00DF1ADF"/>
    <w:rsid w:val="00DF3215"/>
    <w:rsid w:val="00E078FD"/>
    <w:rsid w:val="00E23707"/>
    <w:rsid w:val="00E879E7"/>
    <w:rsid w:val="00F43ACD"/>
    <w:rsid w:val="00F63266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728BC"/>
  <w15:chartTrackingRefBased/>
  <w15:docId w15:val="{B44B34EA-3A3B-4A68-9796-E0A7F845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2C4FB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A2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github.com/en/get-started/using-git/about-git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git-scm.com/doc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hus\AppData\Roaming\Microsoft\Templates\Professional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5E76F9769D84DA6EC4B79DDEE09EE" ma:contentTypeVersion="5" ma:contentTypeDescription="Create a new document." ma:contentTypeScope="" ma:versionID="33edee1fcd0ccf2f2eee4b6626611388">
  <xsd:schema xmlns:xsd="http://www.w3.org/2001/XMLSchema" xmlns:xs="http://www.w3.org/2001/XMLSchema" xmlns:p="http://schemas.microsoft.com/office/2006/metadata/properties" xmlns:ns3="9b9d5962-1636-4eb1-8964-d70c8f8fafc9" targetNamespace="http://schemas.microsoft.com/office/2006/metadata/properties" ma:root="true" ma:fieldsID="ef7c6d61b382aa322b14745c943859f4" ns3:_="">
    <xsd:import namespace="9b9d5962-1636-4eb1-8964-d70c8f8faf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d5962-1636-4eb1-8964-d70c8f8faf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9d5962-1636-4eb1-8964-d70c8f8fafc9" xsi:nil="true"/>
  </documentManagement>
</p:properties>
</file>

<file path=customXml/itemProps1.xml><?xml version="1.0" encoding="utf-8"?>
<ds:datastoreItem xmlns:ds="http://schemas.openxmlformats.org/officeDocument/2006/customXml" ds:itemID="{4FB7396F-9BD2-411A-A45E-7A3C1EF34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d5962-1636-4eb1-8964-d70c8f8fa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9b9d5962-1636-4eb1-8964-d70c8f8faf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</Template>
  <TotalTime>20</TotalTime>
  <Pages>6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Sahu</dc:creator>
  <cp:keywords/>
  <dc:description/>
  <cp:lastModifiedBy>SAGNIK SAHU - 251090051648 - MITMPL</cp:lastModifiedBy>
  <cp:revision>3</cp:revision>
  <dcterms:created xsi:type="dcterms:W3CDTF">2026-03-14T13:45:00Z</dcterms:created>
  <dcterms:modified xsi:type="dcterms:W3CDTF">2026-03-14T14:35:00Z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0x01010080D5E76F9769D84DA6EC4B79DDEE09EE</vt:lpwstr>
  </property>
</Properties>
</file>